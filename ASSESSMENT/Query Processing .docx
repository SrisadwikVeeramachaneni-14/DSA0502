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40" w:lineRule="auto"/>
        <w:jc w:val="center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CO-1 AT-01-</w:t>
      </w:r>
      <w:r>
        <w:rPr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Data Interpretation</w:t>
      </w:r>
    </w:p>
    <w:p>
      <w:pPr>
        <w:spacing w:line="240" w:lineRule="auto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1" behindDoc="0" locked="0" layoutInCell="1" hidden="0" allowOverlap="1">
            <wp:simplePos x="0" y="0"/>
            <wp:positionH relativeFrom="column">
              <wp:posOffset>9423107</wp:posOffset>
            </wp:positionH>
            <wp:positionV relativeFrom="paragraph">
              <wp:posOffset>350213</wp:posOffset>
            </wp:positionV>
            <wp:extent cx="359" cy="360"/>
            <wp:effectExtent l="0" t="0" r="0" b="0"/>
            <wp:wrapNone/>
            <wp:docPr id="1" name="对象 1"/>
            <wp:cNvGraphicFramePr>
              <a:graphicFrameLocks noChangeAspect="0" noSelect="1"/>
            </wp:cNvGraphicFramePr>
            <a:graphic>
              <a:graphicData uri="http://schemas.microsoft.com/office/word/2010/wordprocessingInk">
                <w14:contentPart bwMode="auto" r:id="rId3">
                  <w14:nvContentPartPr>
                    <w14:cNvContentPartPr/>
                  </w14:nvContentPartPr>
                  <w14:xfrm>
                    <a:off x="0" y="0"/>
                    <a:ext cx="359" cy="360"/>
                  </w14:xfrm>
                </w14:contentPart>
              </a:graphicData>
            </a:graphic>
          </wp:anchor>
        </w:drawing>
      </w:r>
    </w:p>
    <w:p>
      <w:pPr>
        <w:spacing w:line="240" w:lineRule="auto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>
          <wp:anchor distT="0" distB="0" distL="114300" distR="114300" simplePos="0" relativeHeight="20" behindDoc="0" locked="0" layoutInCell="1" hidden="0" allowOverlap="1">
            <wp:simplePos x="0" y="0"/>
            <wp:positionH relativeFrom="column">
              <wp:posOffset>-25453</wp:posOffset>
            </wp:positionH>
            <wp:positionV relativeFrom="paragraph">
              <wp:posOffset>975463</wp:posOffset>
            </wp:positionV>
            <wp:extent cx="6119999" cy="360"/>
            <wp:effectExtent l="0" t="0" r="0" b="0"/>
            <wp:wrapNone/>
            <wp:docPr id="2" name="对象 2"/>
            <wp:cNvGraphicFramePr>
              <a:graphicFrameLocks noChangeAspect="0" noSelect="1"/>
            </wp:cNvGraphicFramePr>
            <a:graphic>
              <a:graphicData uri="http://schemas.microsoft.com/office/word/2010/wordprocessingInk">
                <w14:contentPart bwMode="auto" r:id="rId4">
                  <w14:nvContentPartPr>
                    <w14:cNvContentPartPr/>
                  </w14:nvContentPartPr>
                  <w14:xfrm>
                    <a:off x="0" y="0"/>
                    <a:ext cx="6119999" cy="360"/>
                  </w14:xfrm>
                </w14:contentPart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t>Name: V.Sri Sadhvik.</w:t>
        <w:br/>
        <w:t>Reg No:</w:t>
      </w:r>
      <w:r>
        <w:rPr>
          <w:rFonts w:ascii="Times New Roman" w:cs="Times New Roman" w:hAnsi="Times New Roman"/>
          <w:sz w:val="28"/>
          <w:szCs w:val="28"/>
        </w:rPr>
        <w:t xml:space="preserve"> 192424289.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</w:rPr>
        <w:br/>
        <w:t>Course Code:</w:t>
      </w:r>
      <w:r>
        <w:rPr>
          <w:rFonts w:ascii="Times New Roman" w:cs="Times New Roman" w:hAnsi="Times New Roman"/>
          <w:sz w:val="28"/>
          <w:szCs w:val="28"/>
        </w:rPr>
        <w:t xml:space="preserve"> DSA-0502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  <w:t>Course Name:</w:t>
      </w:r>
      <w:r>
        <w:rPr>
          <w:rFonts w:ascii="Times New Roman" w:cs="Times New Roman" w:hAnsi="Times New Roman"/>
          <w:sz w:val="28"/>
          <w:szCs w:val="28"/>
        </w:rPr>
        <w:t xml:space="preserve"> Query Processing for Data Science with Real Time Applications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</w:p>
    <w:p>
      <w:pPr>
        <w:spacing w:line="240" w:lineRule="auto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>
          <wp:anchor distT="0" distB="0" distL="114300" distR="114300" simplePos="0" relativeHeight="22" behindDoc="0" locked="0" layoutInCell="1" hidden="0" allowOverlap="1">
            <wp:simplePos x="0" y="0"/>
            <wp:positionH relativeFrom="column">
              <wp:posOffset>7882307</wp:posOffset>
            </wp:positionH>
            <wp:positionV relativeFrom="paragraph">
              <wp:posOffset>241033</wp:posOffset>
            </wp:positionV>
            <wp:extent cx="359" cy="360"/>
            <wp:effectExtent l="0" t="0" r="0" b="0"/>
            <wp:wrapNone/>
            <wp:docPr id="3" name="对象 3"/>
            <wp:cNvGraphicFramePr>
              <a:graphicFrameLocks noChangeAspect="0" noSelect="1"/>
            </wp:cNvGraphicFramePr>
            <a:graphic>
              <a:graphicData uri="http://schemas.microsoft.com/office/word/2010/wordprocessingInk">
                <w14:contentPart bwMode="auto" r:id="rId5">
                  <w14:nvContentPartPr>
                    <w14:cNvContentPartPr/>
                  </w14:nvContentPartPr>
                  <w14:xfrm>
                    <a:off x="0" y="0"/>
                    <a:ext cx="359" cy="360"/>
                  </w14:xfrm>
                </w14:contentPart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t>27. Examination Result Processing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Files: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1.Students.csv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2.Results.csv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3.Results.json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4.Results.xml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Calculate grades, identify failed students, summarize pass percentage department-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wise, and export the cleaned dataset.</w:t>
        <w:br/>
      </w:r>
      <w:r>
        <w:rPr>
          <w:rFonts w:ascii="Times New Roman" w:cs="Times New Roman" w:hAnsi="Times New Roman"/>
          <w:b/>
          <w:bCs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  <w:r>
        <w:rPr>
          <w:rFonts w:ascii="Times New Roman" w:cs="Times New Roman" w:hAnsi="Times New Roman"/>
          <w:b/>
          <w:bCs/>
        </w:rPr>
        <w:br/>
      </w:r>
      <w:r>
        <w:rPr>
          <w:rFonts w:ascii="Times New Roman" w:cs="Times New Roman" w:hAnsi="Times New Roman"/>
        </w:rPr>
        <w:t>import csv</w:t>
        <w:br/>
        <w:t>import json</w:t>
        <w:br/>
        <w:t>import xml.etree.ElementTree as ET</w:t>
        <w:br/>
        <w:t># -------------------- Read students.csv --------------------</w:t>
        <w:br/>
        <w:t>students = []</w:t>
        <w:br/>
        <w:t>with open("students.csv", "r") as file:</w:t>
        <w:br/>
        <w:t>    reader = csv.DictReader(file)</w:t>
        <w:br/>
        <w:t>    for row in reader:</w:t>
        <w:br/>
        <w:t>        students.append(row)</w:t>
        <w:br/>
        <w:t># -------------------- Read marks.csv --------------------</w:t>
        <w:br/>
        <w:t>marks = []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open("marks.csv", "r") as file: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reader = csv.DictReader(file)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row in reader: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marks.append(row)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-------------------- Read results.json --------------------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open("results.json", "r") as file: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json_data = json.load(file)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-------------------- Read results.xml --------------------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tree = ET.parse("results.xml")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root = tree.getroot()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print("\nStudent Results")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print("-" * 60)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passed = 0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failed = 0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department = {}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student in students: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sid = student["StudentID"]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name = student["StudentName"]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dept = student["Department"]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Find student's marks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mark in marks: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mark["StudentID"] == sid: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 = int(mark["Marks"])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Grade Calculation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m &gt;= 90: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"A+"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elif m &gt;= 80: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"A"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elif m &gt;= 70: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"B"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elif m &gt;= 60: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"C"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elif m &gt;= 50: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"D"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else: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"F"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"Fail"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print(f"{sid}\t{name}\t{dept}\t{m}\t{grade}\t{result}")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Count pass/fail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result == "Pass":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passed += 1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else: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failed += 1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Department-wise pass count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dept not in department: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department[dept] = {"pass": 0, "total": 0}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department[dept]["total"] += 1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result == "Pass":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department[dept]["pass"] += 1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break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-------------------- Failed Students --------------------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print("\nFailed Students")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student in students: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sid = student["StudentID"]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mark in marks: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mark["StudentID"] == sid and int(mark["Marks"]) &lt; 50: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print(student["StudentName"])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-------------------- Department-wise Pass Percentage --------------------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print("\nDepartment-wise Pass Percentage")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dept in department: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 = (department[dept]["pass"] / department[dept]["total"]) * 100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print(dept, ":", round(p, 2), "%")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-------------------- Export Cleaned Dataset --------------------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open("student_report.csv", "w", newline="") as file: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writer = csv.writer(file)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writer.writerow(["StudentID", "StudentName", "Department", "Marks"])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student in students: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sid = student["StudentID"]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mark in marks: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mark["StudentID"] == sid: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writer.writerow([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sid,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student["StudentName"],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student["Department"],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mark["Marks"]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break</w:t>
      </w:r>
    </w:p>
    <w:p>
      <w:pPr>
        <w:spacing w:line="240" w:lineRule="auto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drawing>
          <wp:anchor distT="0" distB="0" distL="114300" distR="114300" simplePos="0" relativeHeight="19" behindDoc="0" locked="0" layoutInCell="1" hidden="0" allowOverlap="1">
            <wp:simplePos x="0" y="0"/>
            <wp:positionH relativeFrom="margin">
              <wp:align>left</wp:align>
            </wp:positionH>
            <wp:positionV relativeFrom="paragraph">
              <wp:posOffset>685800</wp:posOffset>
            </wp:positionV>
            <wp:extent cx="5041900" cy="3378199"/>
            <wp:effectExtent l="0" t="0" r="0" b="0"/>
            <wp:wrapSquare wrapText="bothSides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1900" cy="33781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</w:rPr>
        <w:t>print("\nCleaned dataset exported successfully as student_report.csv").</w:t>
        <w:br/>
      </w: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Output:</w:t>
        <w:br/>
        <w:br/>
        <w:t>28. Agriculture Crop Yield Analysis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Files: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1.Farmers.csv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2.Crops.csv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3.Crops.json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4.Crops.xml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Merge farmer and crop datasets, calculate average crop yield, identify top performing</w:t>
      </w:r>
    </w:p>
    <w:p>
      <w:pPr>
        <w:spacing w:line="240" w:lineRule="auto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</w:rPr>
        <w:t>farmers, summarize district-wise production, and export the processed dataset.</w:t>
        <w:br/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csv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json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xml.etree.ElementTree as ET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Read Farmers.csv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farmers = []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open("farmers.csv", "r") as file: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reader = csv.DictReader(file)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for row in reader: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farmers.append(row)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Read Crops.csv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crops = []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open("crops.csv", "r") as file: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reader = csv.DictReader(file)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for row in reader: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crops.append(row)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Read Crops.json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open("crops.json", "r") as file: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crop_json = json.load(file)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print("\nJSON File Loaded Successfully")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Read Crops.xml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tree = ET.parse("crops.xml")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root = tree.getroot()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print("XML File Loaded Successfully")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Merge Farmer and Crop Data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print("\nFarmer Details")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print("-" * 70)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total_yield = 0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highest = 0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top_farmer = ""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district_production = {}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crop in crops: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fid = crop["Farmer_ID"]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for farmer in farmers: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if farmer["Farmer_ID"] == fid: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print("Farmer ID :", fid)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print("Farmer Name :", farmer["Farmer_Name"])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print("District :", farmer["District"])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print("Crop :", crop["Crop"])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print("Yield :", crop["Yield"])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print("-" * 70)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y = float(crop["Yield"])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total_yield += y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if y &gt; highest: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highest = y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top_farmer = farmer["Farmer_Name"]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district = crop["District"]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if district not in district_production: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district_production[district] = 0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district_production[district] += y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Average Yield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average = total_yield / len(crops)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print("\nAverage Crop Yield =", average)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Top Performing Farmer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print("\nTop Performing Farmer")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print(top_farmer, "-", highest)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District-wise Production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print("\nDistrict-wise Production")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district, production in district_production.items():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print(district, ":", production)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Export Processed Dataset ------------------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open("Processed_Crops.csv", "w", newline="") as file: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writer = csv.writer(file)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writer.writerow(["Farmer_ID",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 "Farmer_Name",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 "District",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 "Crop",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 "Yield"])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for crop in crops: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for farmer in farmers: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if crop["Farmer_ID"] == farmer["Farmer_ID"]: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writer.writerow([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crop["Farmer_ID"],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farmer["Farmer_Name"],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farmer["District"],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crop["Crop"],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crop["Yield"]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])</w:t>
      </w:r>
    </w:p>
    <w:p>
      <w:pPr>
        <w:spacing w:line="24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print("\nProcessed_Crops.csv created successfully.")</w:t>
      </w:r>
    </w:p>
    <w:p>
      <w:pPr>
        <w:spacing w:line="240" w:lineRule="auto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>
          <wp:anchor distT="0" distB="0" distL="114300" distR="114300" simplePos="0" relativeHeight="18" behindDoc="0" locked="0" layoutInCell="1" hidden="0" allowOverlap="1">
            <wp:simplePos x="0" y="0"/>
            <wp:positionH relativeFrom="column">
              <wp:posOffset>-190500</wp:posOffset>
            </wp:positionH>
            <wp:positionV relativeFrom="paragraph">
              <wp:posOffset>4928234</wp:posOffset>
            </wp:positionV>
            <wp:extent cx="2717800" cy="3298190"/>
            <wp:effectExtent l="0" t="0" r="0" b="0"/>
            <wp:wrapSquare wrapText="bothSides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800" cy="32981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drawing>
          <wp:anchor distT="0" distB="0" distL="114300" distR="114300" simplePos="0" relativeHeight="16" behindDoc="0" locked="0" layoutInCell="1" hidden="0" allowOverlap="1">
            <wp:simplePos x="0" y="0"/>
            <wp:positionH relativeFrom="column">
              <wp:posOffset>-203200</wp:posOffset>
            </wp:positionH>
            <wp:positionV relativeFrom="paragraph">
              <wp:posOffset>241300</wp:posOffset>
            </wp:positionV>
            <wp:extent cx="2751455" cy="4740275"/>
            <wp:effectExtent l="0" t="0" r="0" b="0"/>
            <wp:wrapSquare wrapText="bothSides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8"/>
                    <a:srcRect r="537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1455" cy="47402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drawing>
          <wp:anchor distT="0" distB="0" distL="114300" distR="114300" simplePos="0" relativeHeight="17" behindDoc="0" locked="0" layoutInCell="1" hidden="0" allowOverlap="1">
            <wp:simplePos x="0" y="0"/>
            <wp:positionH relativeFrom="column">
              <wp:posOffset>3349771</wp:posOffset>
            </wp:positionH>
            <wp:positionV relativeFrom="paragraph">
              <wp:posOffset>15631</wp:posOffset>
            </wp:positionV>
            <wp:extent cx="2952750" cy="5448300"/>
            <wp:effectExtent l="0" t="0" r="0" b="0"/>
            <wp:wrapSquare wrapText="bothSides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750" cy="5448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  <w: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</w:p>
    <w:sectPr>
      <w:footerReference w:type="default" r:id="rId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3"/>
      <w:tabs>
        <w:tab w:val="center" w:pos="4680"/>
        <w:tab w:val="right" w:pos="9360"/>
      </w:tabs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>
    <w:pPr>
      <w:pStyle w:val="23"/>
      <w:tabs>
        <w:tab w:val="center" w:pos="4680"/>
        <w:tab w:val="right" w:pos="9360"/>
      </w:tabs>
    </w:pP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customXml" Target="ink/ink1.xml"/><Relationship Id="rId4" Type="http://schemas.openxmlformats.org/officeDocument/2006/relationships/customXml" Target="ink/ink2.xml"/><Relationship Id="rId5" Type="http://schemas.openxmlformats.org/officeDocument/2006/relationships/customXml" Target="ink/ink3.xml"/><Relationship Id="rId6" Type="http://schemas.openxmlformats.org/officeDocument/2006/relationships/image" Target="media/5.png"/><Relationship Id="rId7" Type="http://schemas.openxmlformats.org/officeDocument/2006/relationships/image" Target="media/8.png"/><Relationship Id="rId8" Type="http://schemas.openxmlformats.org/officeDocument/2006/relationships/image" Target="media/11.png"/><Relationship Id="rId9" Type="http://schemas.openxmlformats.org/officeDocument/2006/relationships/image" Target="media/14.png"/><Relationship Id="rId10" Type="http://schemas.openxmlformats.org/officeDocument/2006/relationships/styles" Target="styles.xml"/><Relationship Id="rId11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1023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07-21T13:44:04"/>
    </inkml:context>
    <inkml:brush xml:id="br0">
      <inkml:brushProperty name="width" value="0.026454624" units="cm"/>
      <inkml:brushProperty name="height" value="0.026454624" units="cm"/>
      <inkml:brushProperty name="fitToCurve" value="1"/>
      <inkml:brushProperty name="color" value="#000000"/>
    </inkml:brush>
  </inkml:definitions>
  <inkml:annotation type="path"> 0 0 1</inkml:annotation>
  <inkml:annotation type="data">ACgcA4CABAACAgAAHQIMDAMGRABFGkgUBQE4EXCo00EKCAEBAAEADEAA
</inkml:annotation>
  <inkml:annotation type="types">AA==
</inkml:annotation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1023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07-21T13:44:04"/>
    </inkml:context>
    <inkml:brush xml:id="br0">
      <inkml:brushProperty name="width" value="0.026454624" units="cm"/>
      <inkml:brushProperty name="height" value="0.026454624" units="cm"/>
      <inkml:brushProperty name="fitToCurve" value="1"/>
      <inkml:brushProperty name="color" value="#000000"/>
    </inkml:brush>
  </inkml:definitions>
  <inkml:trace contextRef="#ctx0" brushRef="#br0"> 0 0 1024, 330 0 1024, 637 0 1024,</inkml:trace>
  <inkml:annotation type="path"> 0 0 1, 4949 0 1, 9554 0 1</inkml:annotation>
  <inkml:annotation type="data">ADIcA4CABAAAAPwJAB0DiAoMAwZEAEUaSBQFATgRcKjTQQoQA4J/AvH4TIIAgv4bk/huUA==
</inkml:annotation>
  <inkml:annotation type="types">AAEB
</inkml:annotation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1023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07-21T13:44:04"/>
    </inkml:context>
    <inkml:brush xml:id="br0">
      <inkml:brushProperty name="width" value="0.026454624" units="cm"/>
      <inkml:brushProperty name="height" value="0.026454624" units="cm"/>
      <inkml:brushProperty name="fitToCurve" value="1"/>
      <inkml:brushProperty name="color" value="#000000"/>
    </inkml:brush>
  </inkml:definitions>
  <inkml:trace contextRef="#ctx0" brushRef="#br0"> 0 0 1024, 0 0 1024,</inkml:trace>
  <inkml:annotation type="path"> 0 0 1, 0 0 1</inkml:annotation>
  <inkml:annotation type="data">ACwcA4CABAAAAgAAHQIMDAMGRABFGkgUBQE4EXCo00EKDAKCAIIAgv4bk/huUA==
</inkml:annotation>
  <inkml:annotation type="types">AAE=
</inkml:annotation>
</inkml:ink>
</file>

<file path=docProps/app.xml><?xml version="1.0" encoding="utf-8"?>
<Properties xmlns="http://schemas.openxmlformats.org/officeDocument/2006/extended-properties">
  <Template>Normal.eit</Template>
  <TotalTime>35</TotalTime>
  <Application>Yozo_Office</Application>
  <Pages>9</Pages>
  <Words>655</Words>
  <Characters>4860</Characters>
  <Lines>212</Lines>
  <Paragraphs>179</Paragraphs>
  <CharactersWithSpaces>5855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SHANNU KARANAM</dc:creator>
  <cp:lastModifiedBy>vivo user</cp:lastModifiedBy>
  <cp:revision>6</cp:revision>
  <dcterms:created xsi:type="dcterms:W3CDTF">2026-07-18T13:54:00Z</dcterms:created>
  <dcterms:modified xsi:type="dcterms:W3CDTF">2026-07-21T05:44:04Z</dcterms:modified>
</cp:coreProperties>
</file>